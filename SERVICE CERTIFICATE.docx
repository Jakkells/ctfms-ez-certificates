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A35BA" w14:textId="4859A2EF" w:rsidR="007E2A28" w:rsidRPr="00AA6D2A" w:rsidRDefault="008B7E47">
      <w:pPr>
        <w:pStyle w:val="Title"/>
        <w:rPr>
          <w:rFonts w:ascii="Daytona" w:hAnsi="Daytona"/>
          <w:color w:val="00B050"/>
          <w:sz w:val="52"/>
          <w:szCs w:val="52"/>
        </w:rPr>
      </w:pPr>
      <w:r>
        <w:rPr>
          <w:rFonts w:ascii="Daytona" w:hAnsi="Daytona"/>
          <w:color w:val="00B050"/>
          <w:sz w:val="52"/>
          <w:szCs w:val="52"/>
        </w:rPr>
        <w:t xml:space="preserve"> </w:t>
      </w:r>
      <w:r w:rsidR="008262F0" w:rsidRPr="00AA6D2A">
        <w:rPr>
          <w:rFonts w:ascii="Daytona" w:hAnsi="Daytona"/>
          <w:color w:val="00B050"/>
          <w:sz w:val="52"/>
          <w:szCs w:val="52"/>
        </w:rPr>
        <w:t>CAPE TOWN FIRE &amp; MAINTENANCE SERVICES</w:t>
      </w:r>
    </w:p>
    <w:p w14:paraId="18CBF0D2" w14:textId="77777777" w:rsidR="007E2A28" w:rsidRPr="00AA6D2A" w:rsidRDefault="00876EC4">
      <w:pPr>
        <w:pStyle w:val="Name"/>
        <w:rPr>
          <w:rFonts w:ascii="Daytona" w:hAnsi="Daytona"/>
          <w:sz w:val="96"/>
          <w:szCs w:val="96"/>
        </w:rPr>
      </w:pPr>
      <w:r w:rsidRPr="00AA6D2A">
        <w:rPr>
          <w:rFonts w:ascii="Daytona" w:hAnsi="Daytona"/>
          <w:sz w:val="96"/>
          <w:szCs w:val="96"/>
        </w:rPr>
        <w:t>SERVICE CERTIFICATE</w:t>
      </w:r>
    </w:p>
    <w:p w14:paraId="62E2705E" w14:textId="2BEFC126" w:rsidR="007E2A28" w:rsidRPr="00794825" w:rsidRDefault="00876EC4">
      <w:pPr>
        <w:rPr>
          <w:rFonts w:ascii="Daytona" w:hAnsi="Daytona"/>
          <w:sz w:val="22"/>
          <w:szCs w:val="22"/>
        </w:rPr>
      </w:pPr>
      <w:r w:rsidRPr="00794825">
        <w:rPr>
          <w:rFonts w:ascii="Daytona" w:hAnsi="Daytona"/>
          <w:sz w:val="22"/>
          <w:szCs w:val="22"/>
        </w:rPr>
        <w:t>ANNUAL SERVICE</w:t>
      </w:r>
      <w:r w:rsidR="008262F0" w:rsidRPr="00794825">
        <w:rPr>
          <w:rFonts w:ascii="Daytona" w:hAnsi="Daytona"/>
          <w:sz w:val="22"/>
          <w:szCs w:val="22"/>
        </w:rPr>
        <w:t xml:space="preserve"> AND SUPPLY </w:t>
      </w:r>
      <w:r w:rsidRPr="00794825">
        <w:rPr>
          <w:rFonts w:ascii="Daytona" w:hAnsi="Daytona"/>
          <w:sz w:val="22"/>
          <w:szCs w:val="22"/>
        </w:rPr>
        <w:t xml:space="preserve">OF FIRE </w:t>
      </w:r>
      <w:r w:rsidR="00794825" w:rsidRPr="00794825">
        <w:rPr>
          <w:rFonts w:ascii="Daytona" w:hAnsi="Daytona"/>
          <w:sz w:val="22"/>
          <w:szCs w:val="22"/>
        </w:rPr>
        <w:t>EXTINGUISHERS, HOSE REELS &amp; HYDRANTS</w:t>
      </w:r>
      <w:r w:rsidRPr="00794825">
        <w:rPr>
          <w:rFonts w:ascii="Daytona" w:hAnsi="Daytona"/>
          <w:sz w:val="22"/>
          <w:szCs w:val="22"/>
        </w:rPr>
        <w:t xml:space="preserve"> IN ACCORDANCE </w:t>
      </w:r>
      <w:r w:rsidR="0076121B">
        <w:rPr>
          <w:rFonts w:ascii="Daytona" w:hAnsi="Daytona"/>
          <w:sz w:val="22"/>
          <w:szCs w:val="22"/>
        </w:rPr>
        <w:t xml:space="preserve">               </w:t>
      </w:r>
      <w:r w:rsidRPr="00794825">
        <w:rPr>
          <w:rFonts w:ascii="Daytona" w:hAnsi="Daytona"/>
          <w:sz w:val="22"/>
          <w:szCs w:val="22"/>
        </w:rPr>
        <w:t>WITH SANS 1475</w:t>
      </w:r>
      <w:r w:rsidR="00794825" w:rsidRPr="00794825">
        <w:rPr>
          <w:rFonts w:ascii="Daytona" w:hAnsi="Daytona"/>
          <w:sz w:val="22"/>
          <w:szCs w:val="22"/>
        </w:rPr>
        <w:t xml:space="preserve"> PART 1 &amp; 2</w:t>
      </w:r>
      <w:r w:rsidR="0076121B">
        <w:rPr>
          <w:rFonts w:ascii="Daytona" w:hAnsi="Daytona"/>
          <w:sz w:val="22"/>
          <w:szCs w:val="22"/>
        </w:rPr>
        <w:t xml:space="preserve"> </w:t>
      </w:r>
      <w:r w:rsidR="00794825">
        <w:rPr>
          <w:rFonts w:ascii="Daytona" w:hAnsi="Daytona"/>
          <w:sz w:val="22"/>
          <w:szCs w:val="22"/>
        </w:rPr>
        <w:t>– GOOD WORKING CONDITION</w:t>
      </w:r>
    </w:p>
    <w:p w14:paraId="51604347" w14:textId="31A6FBEC" w:rsidR="00343EA9" w:rsidRPr="009C3AB6" w:rsidRDefault="008C2047" w:rsidP="000F3474">
      <w:pPr>
        <w:rPr>
          <w:rFonts w:ascii="Daytona" w:hAnsi="Daytona"/>
          <w:b/>
          <w:bCs/>
          <w:sz w:val="64"/>
          <w:szCs w:val="64"/>
          <w:lang w:val="en-ZA"/>
        </w:rPr>
      </w:pPr>
      <w:r>
        <w:rPr>
          <w:rFonts w:ascii="Daytona" w:hAnsi="Daytona"/>
          <w:b/>
          <w:bCs/>
          <w:sz w:val="64"/>
          <w:szCs w:val="64"/>
          <w:lang w:val="en-ZA"/>
        </w:rPr>
        <w:t>{{NAME}}</w:t>
      </w:r>
      <w:r w:rsidR="008402C8">
        <w:rPr>
          <w:rFonts w:ascii="Daytona" w:hAnsi="Daytona"/>
          <w:b/>
          <w:bCs/>
          <w:sz w:val="64"/>
          <w:szCs w:val="64"/>
          <w:lang w:val="en-ZA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Award seal and signature"/>
      </w:tblPr>
      <w:tblGrid>
        <w:gridCol w:w="3123"/>
        <w:gridCol w:w="927"/>
        <w:gridCol w:w="8622"/>
      </w:tblGrid>
      <w:tr w:rsidR="00AA6D2A" w:rsidRPr="008262F0" w14:paraId="01003681" w14:textId="77777777">
        <w:trPr>
          <w:trHeight w:val="3024"/>
        </w:trPr>
        <w:tc>
          <w:tcPr>
            <w:tcW w:w="3123" w:type="dxa"/>
            <w:vAlign w:val="center"/>
          </w:tcPr>
          <w:p w14:paraId="79D04E30" w14:textId="15DAB505" w:rsidR="00876EC4" w:rsidRPr="008262F0" w:rsidRDefault="00AA6D2A" w:rsidP="008262F0">
            <w:pPr>
              <w:spacing w:after="0" w:line="240" w:lineRule="auto"/>
              <w:jc w:val="both"/>
              <w:rPr>
                <w:rFonts w:ascii="Gill Sans MT Condensed" w:hAnsi="Gill Sans MT Condensed"/>
                <w:noProof/>
              </w:rPr>
            </w:pPr>
            <w:r w:rsidRPr="008262F0">
              <w:rPr>
                <w:rFonts w:ascii="Gill Sans MT Condensed" w:hAnsi="Gill Sans MT Condensed"/>
                <w:noProof/>
              </w:rPr>
              <w:drawing>
                <wp:inline distT="0" distB="0" distL="0" distR="0" wp14:anchorId="025F2FE0" wp14:editId="71822CD8">
                  <wp:extent cx="1738630" cy="784041"/>
                  <wp:effectExtent l="0" t="0" r="0" b="0"/>
                  <wp:docPr id="6" name="Picture 6" descr="C:\Users\Andre\AppData\Local\Microsoft\Windows\INetCache\Content.Word\SAB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dre\AppData\Local\Microsoft\Windows\INetCache\Content.Word\SAB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729" cy="896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47030" w14:textId="77777777" w:rsidR="00876EC4" w:rsidRPr="008262F0" w:rsidRDefault="00876EC4">
            <w:pPr>
              <w:spacing w:after="0" w:line="240" w:lineRule="auto"/>
              <w:rPr>
                <w:rFonts w:ascii="Gill Sans MT Condensed" w:hAnsi="Gill Sans MT Condensed"/>
                <w:noProof/>
              </w:rPr>
            </w:pPr>
          </w:p>
          <w:p w14:paraId="0D60B8E2" w14:textId="2F9F7156" w:rsidR="007E2A28" w:rsidRPr="008262F0" w:rsidRDefault="00AA6D2A" w:rsidP="00AA6D2A">
            <w:pPr>
              <w:spacing w:after="0" w:line="240" w:lineRule="auto"/>
              <w:jc w:val="left"/>
              <w:rPr>
                <w:rFonts w:ascii="Gill Sans MT Condensed" w:hAnsi="Gill Sans MT Condensed"/>
              </w:rPr>
            </w:pPr>
            <w:r>
              <w:rPr>
                <w:noProof/>
              </w:rPr>
              <w:drawing>
                <wp:inline distT="0" distB="0" distL="0" distR="0" wp14:anchorId="474EF8B5" wp14:editId="3C85CF9B">
                  <wp:extent cx="1876425" cy="872658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6695" cy="91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" w:type="dxa"/>
          </w:tcPr>
          <w:p w14:paraId="52A1689A" w14:textId="77777777" w:rsidR="007E2A28" w:rsidRPr="008262F0" w:rsidRDefault="007E2A28">
            <w:pPr>
              <w:spacing w:after="0" w:line="240" w:lineRule="auto"/>
              <w:rPr>
                <w:rFonts w:ascii="Gill Sans MT Condensed" w:hAnsi="Gill Sans MT Condensed"/>
              </w:rPr>
            </w:pPr>
          </w:p>
        </w:tc>
        <w:tc>
          <w:tcPr>
            <w:tcW w:w="8622" w:type="dxa"/>
            <w:vAlign w:val="center"/>
          </w:tcPr>
          <w:tbl>
            <w:tblPr>
              <w:tblW w:w="0" w:type="auto"/>
              <w:jc w:val="right"/>
              <w:tblBorders>
                <w:bottom w:val="single" w:sz="8" w:space="0" w:color="A18F8F" w:themeColor="text2" w:themeTint="99"/>
                <w:insideH w:val="single" w:sz="8" w:space="0" w:color="A18F8F" w:themeColor="text2" w:themeTint="99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Date and signature"/>
            </w:tblPr>
            <w:tblGrid>
              <w:gridCol w:w="2412"/>
              <w:gridCol w:w="6192"/>
            </w:tblGrid>
            <w:tr w:rsidR="00AA6D2A" w:rsidRPr="008262F0" w14:paraId="57EBD8DB" w14:textId="77777777">
              <w:trPr>
                <w:trHeight w:val="1377"/>
                <w:jc w:val="right"/>
              </w:trPr>
              <w:tc>
                <w:tcPr>
                  <w:tcW w:w="2412" w:type="dxa"/>
                  <w:vAlign w:val="bottom"/>
                </w:tcPr>
                <w:p w14:paraId="1536C61F" w14:textId="685FED40" w:rsidR="007E2A28" w:rsidRPr="00AA6D2A" w:rsidRDefault="00876EC4" w:rsidP="00876EC4">
                  <w:pPr>
                    <w:pStyle w:val="SigHeading"/>
                    <w:spacing w:line="240" w:lineRule="auto"/>
                    <w:rPr>
                      <w:rFonts w:ascii="Daytona" w:hAnsi="Daytona"/>
                      <w:sz w:val="24"/>
                      <w:szCs w:val="24"/>
                    </w:rPr>
                  </w:pPr>
                  <w:r w:rsidRPr="00AA6D2A">
                    <w:rPr>
                      <w:rFonts w:ascii="Daytona" w:hAnsi="Daytona"/>
                      <w:sz w:val="24"/>
                      <w:szCs w:val="24"/>
                    </w:rPr>
                    <w:t>SAQCC NO</w:t>
                  </w:r>
                  <w:r w:rsidR="00B20EAF">
                    <w:rPr>
                      <w:rFonts w:ascii="Daytona" w:hAnsi="Daytona"/>
                      <w:sz w:val="24"/>
                      <w:szCs w:val="24"/>
                    </w:rPr>
                    <w:t>’S</w:t>
                  </w:r>
                  <w:r w:rsidR="00C41A84" w:rsidRPr="00AA6D2A">
                    <w:rPr>
                      <w:rFonts w:ascii="Daytona" w:hAnsi="Dayton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192" w:type="dxa"/>
                  <w:vAlign w:val="bottom"/>
                </w:tcPr>
                <w:p w14:paraId="715B557F" w14:textId="420ADBE6" w:rsidR="007E2A28" w:rsidRPr="00AA6D2A" w:rsidRDefault="00B20EAF">
                  <w:pPr>
                    <w:pStyle w:val="Signature"/>
                    <w:jc w:val="center"/>
                    <w:rPr>
                      <w:rFonts w:ascii="Daytona" w:hAnsi="Daytona"/>
                      <w:sz w:val="24"/>
                      <w:szCs w:val="24"/>
                    </w:rPr>
                  </w:pPr>
                  <w:r>
                    <w:rPr>
                      <w:rFonts w:ascii="Daytona" w:hAnsi="Daytona"/>
                      <w:sz w:val="24"/>
                      <w:szCs w:val="24"/>
                    </w:rPr>
                    <w:t>18/063 – 01/496</w:t>
                  </w:r>
                  <w:r w:rsidR="00193CEC">
                    <w:rPr>
                      <w:rFonts w:ascii="Daytona" w:hAnsi="Daytona"/>
                      <w:sz w:val="24"/>
                      <w:szCs w:val="24"/>
                    </w:rPr>
                    <w:t xml:space="preserve"> – 01/261</w:t>
                  </w:r>
                </w:p>
              </w:tc>
            </w:tr>
            <w:tr w:rsidR="00AA6D2A" w:rsidRPr="008262F0" w14:paraId="5B7B3F94" w14:textId="77777777">
              <w:trPr>
                <w:trHeight w:val="1150"/>
                <w:jc w:val="right"/>
              </w:trPr>
              <w:tc>
                <w:tcPr>
                  <w:tcW w:w="2412" w:type="dxa"/>
                  <w:vAlign w:val="bottom"/>
                </w:tcPr>
                <w:p w14:paraId="0DEB1CCF" w14:textId="79E144A9" w:rsidR="007E2A28" w:rsidRPr="00AA6D2A" w:rsidRDefault="003638C0" w:rsidP="00876EC4">
                  <w:pPr>
                    <w:pStyle w:val="SigHeading"/>
                    <w:spacing w:line="240" w:lineRule="auto"/>
                    <w:rPr>
                      <w:rFonts w:ascii="Daytona" w:hAnsi="Daytona"/>
                      <w:sz w:val="24"/>
                      <w:szCs w:val="24"/>
                    </w:rPr>
                  </w:pPr>
                  <w:r>
                    <w:rPr>
                      <w:rFonts w:ascii="Daytona" w:hAnsi="Daytona"/>
                      <w:sz w:val="24"/>
                      <w:szCs w:val="24"/>
                    </w:rPr>
                    <w:t xml:space="preserve">service date:  </w:t>
                  </w:r>
                  <w:r w:rsidR="008C2047">
                    <w:rPr>
                      <w:rFonts w:ascii="Daytona" w:hAnsi="Daytona"/>
                      <w:sz w:val="24"/>
                      <w:szCs w:val="24"/>
                    </w:rPr>
                    <w:t>{{DATE}}</w:t>
                  </w:r>
                </w:p>
              </w:tc>
              <w:tc>
                <w:tcPr>
                  <w:tcW w:w="6192" w:type="dxa"/>
                  <w:vAlign w:val="bottom"/>
                </w:tcPr>
                <w:p w14:paraId="52F730AE" w14:textId="77777777" w:rsidR="007E2A28" w:rsidRDefault="003638C0">
                  <w:pPr>
                    <w:pStyle w:val="Signature"/>
                    <w:jc w:val="center"/>
                    <w:rPr>
                      <w:rFonts w:ascii="Daytona" w:hAnsi="Daytona"/>
                      <w:sz w:val="24"/>
                      <w:szCs w:val="24"/>
                    </w:rPr>
                  </w:pPr>
                  <w:r>
                    <w:rPr>
                      <w:rFonts w:ascii="Daytona" w:hAnsi="Daytona"/>
                      <w:sz w:val="24"/>
                      <w:szCs w:val="24"/>
                    </w:rPr>
                    <w:t>DUE DATE:</w:t>
                  </w:r>
                </w:p>
                <w:p w14:paraId="0FBCDD1C" w14:textId="32E56721" w:rsidR="003638C0" w:rsidRPr="00AA6D2A" w:rsidRDefault="008C2047">
                  <w:pPr>
                    <w:pStyle w:val="Signature"/>
                    <w:jc w:val="center"/>
                    <w:rPr>
                      <w:rFonts w:ascii="Daytona" w:hAnsi="Daytona"/>
                      <w:sz w:val="24"/>
                      <w:szCs w:val="24"/>
                    </w:rPr>
                  </w:pPr>
                  <w:r>
                    <w:rPr>
                      <w:rFonts w:ascii="Daytona" w:hAnsi="Daytona"/>
                      <w:sz w:val="24"/>
                      <w:szCs w:val="24"/>
                    </w:rPr>
                    <w:t>{{NEXTDATE}}</w:t>
                  </w:r>
                </w:p>
              </w:tc>
            </w:tr>
          </w:tbl>
          <w:p w14:paraId="22430AC0" w14:textId="77777777" w:rsidR="007E2A28" w:rsidRPr="008262F0" w:rsidRDefault="007E2A28">
            <w:pPr>
              <w:spacing w:after="0" w:line="240" w:lineRule="auto"/>
              <w:rPr>
                <w:rFonts w:ascii="Gill Sans MT Condensed" w:hAnsi="Gill Sans MT Condensed"/>
              </w:rPr>
            </w:pPr>
          </w:p>
        </w:tc>
      </w:tr>
    </w:tbl>
    <w:p w14:paraId="0037A2AC" w14:textId="77777777" w:rsidR="007E2A28" w:rsidRPr="008262F0" w:rsidRDefault="007E2A28">
      <w:pPr>
        <w:rPr>
          <w:rFonts w:ascii="Gill Sans MT Condensed" w:hAnsi="Gill Sans MT Condensed"/>
          <w:sz w:val="16"/>
          <w:szCs w:val="16"/>
        </w:rPr>
      </w:pPr>
    </w:p>
    <w:p w14:paraId="71684F9D" w14:textId="61F3B78E" w:rsidR="008D5971" w:rsidRPr="00AA6D2A" w:rsidRDefault="000E3472">
      <w:pPr>
        <w:rPr>
          <w:rFonts w:ascii="Daytona" w:hAnsi="Daytona"/>
          <w:sz w:val="16"/>
          <w:szCs w:val="16"/>
        </w:rPr>
      </w:pPr>
      <w:r w:rsidRPr="00AA6D2A">
        <w:rPr>
          <w:rFonts w:ascii="Daytona" w:hAnsi="Daytona"/>
          <w:sz w:val="16"/>
          <w:szCs w:val="16"/>
        </w:rPr>
        <w:t>UNIT 3, PONTAC ROAD, SAXENBURG PARK 1, BLACKHEATH, KUILSRIVER.</w:t>
      </w:r>
      <w:r w:rsidR="008D5971" w:rsidRPr="00AA6D2A">
        <w:rPr>
          <w:rFonts w:ascii="Daytona" w:hAnsi="Daytona"/>
          <w:sz w:val="16"/>
          <w:szCs w:val="16"/>
        </w:rPr>
        <w:t xml:space="preserve">  TEL:  021 981 0275  CELL:  064 859 8186  EMAIL:  </w:t>
      </w:r>
      <w:r w:rsidRPr="00AA6D2A">
        <w:rPr>
          <w:rFonts w:ascii="Daytona" w:hAnsi="Daytona"/>
          <w:sz w:val="16"/>
          <w:szCs w:val="16"/>
        </w:rPr>
        <w:t>ANDRE</w:t>
      </w:r>
      <w:r w:rsidR="008D5971" w:rsidRPr="00AA6D2A">
        <w:rPr>
          <w:rFonts w:ascii="Daytona" w:hAnsi="Daytona"/>
          <w:sz w:val="16"/>
          <w:szCs w:val="16"/>
        </w:rPr>
        <w:t>@FIREMAINTENANCE.CO.ZA</w:t>
      </w:r>
    </w:p>
    <w:sectPr w:rsidR="008D5971" w:rsidRPr="00AA6D2A">
      <w:pgSz w:w="15840" w:h="12240" w:orient="landscape"/>
      <w:pgMar w:top="2160" w:right="1584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EFCE" w14:textId="77777777" w:rsidR="00C45296" w:rsidRDefault="00C45296">
      <w:pPr>
        <w:spacing w:after="0" w:line="240" w:lineRule="auto"/>
      </w:pPr>
      <w:r>
        <w:separator/>
      </w:r>
    </w:p>
  </w:endnote>
  <w:endnote w:type="continuationSeparator" w:id="0">
    <w:p w14:paraId="609264C7" w14:textId="77777777" w:rsidR="00C45296" w:rsidRDefault="00C45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ntagenet Cherokee">
    <w:altName w:val="Gadugi"/>
    <w:charset w:val="00"/>
    <w:family w:val="roman"/>
    <w:pitch w:val="variable"/>
    <w:sig w:usb0="00000003" w:usb1="00000000" w:usb2="00001000" w:usb3="00000000" w:csb0="00000001" w:csb1="00000000"/>
  </w:font>
  <w:font w:name="Century Gothic">
    <w:altName w:val="Times New Roman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ytona">
    <w:altName w:val="Calibri"/>
    <w:charset w:val="00"/>
    <w:family w:val="swiss"/>
    <w:pitch w:val="variable"/>
    <w:sig w:usb0="800002EF" w:usb1="0000000A" w:usb2="00000000" w:usb3="00000000" w:csb0="0000019F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0222" w14:textId="77777777" w:rsidR="00C45296" w:rsidRDefault="00C45296">
      <w:pPr>
        <w:spacing w:after="0" w:line="240" w:lineRule="auto"/>
      </w:pPr>
      <w:r>
        <w:separator/>
      </w:r>
    </w:p>
  </w:footnote>
  <w:footnote w:type="continuationSeparator" w:id="0">
    <w:p w14:paraId="41A65798" w14:textId="77777777" w:rsidR="00C45296" w:rsidRDefault="00C45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B214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52AC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B2FA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8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BCBD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AA86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3C0E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2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C29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844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6704941">
    <w:abstractNumId w:val="9"/>
  </w:num>
  <w:num w:numId="2" w16cid:durableId="713963399">
    <w:abstractNumId w:val="7"/>
  </w:num>
  <w:num w:numId="3" w16cid:durableId="968514824">
    <w:abstractNumId w:val="6"/>
  </w:num>
  <w:num w:numId="4" w16cid:durableId="623267830">
    <w:abstractNumId w:val="0"/>
  </w:num>
  <w:num w:numId="5" w16cid:durableId="110634881">
    <w:abstractNumId w:val="5"/>
  </w:num>
  <w:num w:numId="6" w16cid:durableId="912932952">
    <w:abstractNumId w:val="4"/>
  </w:num>
  <w:num w:numId="7" w16cid:durableId="425618655">
    <w:abstractNumId w:val="8"/>
  </w:num>
  <w:num w:numId="8" w16cid:durableId="1807236881">
    <w:abstractNumId w:val="3"/>
  </w:num>
  <w:num w:numId="9" w16cid:durableId="1364986101">
    <w:abstractNumId w:val="2"/>
  </w:num>
  <w:num w:numId="10" w16cid:durableId="55523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EC4"/>
    <w:rsid w:val="00007B30"/>
    <w:rsid w:val="00041062"/>
    <w:rsid w:val="000A2A52"/>
    <w:rsid w:val="000A611C"/>
    <w:rsid w:val="000A6DA3"/>
    <w:rsid w:val="000B2354"/>
    <w:rsid w:val="000E3472"/>
    <w:rsid w:val="000F3474"/>
    <w:rsid w:val="000F6DD6"/>
    <w:rsid w:val="00111248"/>
    <w:rsid w:val="00136B82"/>
    <w:rsid w:val="00144C65"/>
    <w:rsid w:val="00193CEC"/>
    <w:rsid w:val="00206DE7"/>
    <w:rsid w:val="0024298B"/>
    <w:rsid w:val="00255AF7"/>
    <w:rsid w:val="00257F01"/>
    <w:rsid w:val="002A281D"/>
    <w:rsid w:val="002B06DE"/>
    <w:rsid w:val="002D41F9"/>
    <w:rsid w:val="002D5956"/>
    <w:rsid w:val="002E3FF0"/>
    <w:rsid w:val="002F5C0D"/>
    <w:rsid w:val="00336972"/>
    <w:rsid w:val="00343EA9"/>
    <w:rsid w:val="00353D0B"/>
    <w:rsid w:val="00356712"/>
    <w:rsid w:val="003638C0"/>
    <w:rsid w:val="00392761"/>
    <w:rsid w:val="0039291D"/>
    <w:rsid w:val="00410C55"/>
    <w:rsid w:val="004455DA"/>
    <w:rsid w:val="00447657"/>
    <w:rsid w:val="00485923"/>
    <w:rsid w:val="004B329F"/>
    <w:rsid w:val="004E44B8"/>
    <w:rsid w:val="00506254"/>
    <w:rsid w:val="005176EF"/>
    <w:rsid w:val="005357C9"/>
    <w:rsid w:val="00552E07"/>
    <w:rsid w:val="0058312E"/>
    <w:rsid w:val="00590723"/>
    <w:rsid w:val="005C7B1A"/>
    <w:rsid w:val="005F0583"/>
    <w:rsid w:val="0060022B"/>
    <w:rsid w:val="00603CA7"/>
    <w:rsid w:val="006146F1"/>
    <w:rsid w:val="006664CF"/>
    <w:rsid w:val="006942E3"/>
    <w:rsid w:val="006F18D3"/>
    <w:rsid w:val="00700D2F"/>
    <w:rsid w:val="00714908"/>
    <w:rsid w:val="00714A7E"/>
    <w:rsid w:val="007317F8"/>
    <w:rsid w:val="007555BB"/>
    <w:rsid w:val="0076121B"/>
    <w:rsid w:val="00794825"/>
    <w:rsid w:val="007D1EE6"/>
    <w:rsid w:val="007E2A28"/>
    <w:rsid w:val="00822007"/>
    <w:rsid w:val="008262F0"/>
    <w:rsid w:val="0084003F"/>
    <w:rsid w:val="008402C8"/>
    <w:rsid w:val="00861EB2"/>
    <w:rsid w:val="008701C1"/>
    <w:rsid w:val="00876EC4"/>
    <w:rsid w:val="008B4842"/>
    <w:rsid w:val="008B7E47"/>
    <w:rsid w:val="008C2047"/>
    <w:rsid w:val="008D5971"/>
    <w:rsid w:val="008E24EF"/>
    <w:rsid w:val="0090086D"/>
    <w:rsid w:val="00905379"/>
    <w:rsid w:val="00926595"/>
    <w:rsid w:val="00974BDB"/>
    <w:rsid w:val="0099729B"/>
    <w:rsid w:val="009B71DD"/>
    <w:rsid w:val="009C3AB6"/>
    <w:rsid w:val="009F60C1"/>
    <w:rsid w:val="00A0378D"/>
    <w:rsid w:val="00A20B1C"/>
    <w:rsid w:val="00A360DF"/>
    <w:rsid w:val="00A607CC"/>
    <w:rsid w:val="00A839E2"/>
    <w:rsid w:val="00AA6D2A"/>
    <w:rsid w:val="00AB4CB7"/>
    <w:rsid w:val="00B023A2"/>
    <w:rsid w:val="00B20EAF"/>
    <w:rsid w:val="00B320F5"/>
    <w:rsid w:val="00B729E4"/>
    <w:rsid w:val="00B82A9D"/>
    <w:rsid w:val="00BA1B71"/>
    <w:rsid w:val="00BB3B7C"/>
    <w:rsid w:val="00C3593A"/>
    <w:rsid w:val="00C41A84"/>
    <w:rsid w:val="00C45296"/>
    <w:rsid w:val="00C46D6E"/>
    <w:rsid w:val="00CE2E95"/>
    <w:rsid w:val="00D6374C"/>
    <w:rsid w:val="00D75CB3"/>
    <w:rsid w:val="00D90328"/>
    <w:rsid w:val="00DA0AC0"/>
    <w:rsid w:val="00DA4AB4"/>
    <w:rsid w:val="00DB2231"/>
    <w:rsid w:val="00DB62B8"/>
    <w:rsid w:val="00DD5CC0"/>
    <w:rsid w:val="00DF3A5E"/>
    <w:rsid w:val="00E03FED"/>
    <w:rsid w:val="00E33D25"/>
    <w:rsid w:val="00E42E23"/>
    <w:rsid w:val="00E44717"/>
    <w:rsid w:val="00E62176"/>
    <w:rsid w:val="00E756C7"/>
    <w:rsid w:val="00EB2F34"/>
    <w:rsid w:val="00EB6473"/>
    <w:rsid w:val="00EF3009"/>
    <w:rsid w:val="00F175D0"/>
    <w:rsid w:val="00F27F1D"/>
    <w:rsid w:val="00F32409"/>
    <w:rsid w:val="00F3322A"/>
    <w:rsid w:val="00F8504D"/>
    <w:rsid w:val="00FA06A4"/>
    <w:rsid w:val="00FC3BA7"/>
    <w:rsid w:val="00FD32ED"/>
    <w:rsid w:val="00FD3BBB"/>
    <w:rsid w:val="00FE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371FA89"/>
  <w15:docId w15:val="{1C05A57B-71B0-4FC1-8ADD-24DDCF0C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6"/>
        <w:szCs w:val="26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DE5823" w:themeColor="accent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DE5823" w:themeColor="accent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pPr>
      <w:pBdr>
        <w:bottom w:val="single" w:sz="8" w:space="1" w:color="A18F8F" w:themeColor="text2" w:themeTint="99"/>
      </w:pBdr>
      <w:spacing w:before="300" w:line="240" w:lineRule="auto"/>
    </w:pPr>
    <w:rPr>
      <w:sz w:val="114"/>
      <w:szCs w:val="114"/>
    </w:rPr>
  </w:style>
  <w:style w:type="paragraph" w:styleId="Signature">
    <w:name w:val="Signature"/>
    <w:basedOn w:val="Normal"/>
    <w:link w:val="SignatureChar"/>
    <w:uiPriority w:val="1"/>
    <w:unhideWhenUsed/>
    <w:qFormat/>
    <w:pPr>
      <w:spacing w:after="0" w:line="240" w:lineRule="auto"/>
      <w:ind w:left="432"/>
      <w:jc w:val="left"/>
    </w:pPr>
    <w:rPr>
      <w:rFonts w:ascii="Segoe Print" w:hAnsi="Segoe Print"/>
    </w:rPr>
  </w:style>
  <w:style w:type="character" w:customStyle="1" w:styleId="SignatureChar">
    <w:name w:val="Signature Char"/>
    <w:basedOn w:val="DefaultParagraphFont"/>
    <w:link w:val="Signature"/>
    <w:uiPriority w:val="1"/>
    <w:rPr>
      <w:rFonts w:ascii="Segoe Print" w:hAnsi="Segoe Print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>
        <w:top w:val="single" w:sz="8" w:space="5" w:color="A18F8F" w:themeColor="text2" w:themeTint="99"/>
        <w:bottom w:val="single" w:sz="8" w:space="5" w:color="A18F8F" w:themeColor="text2" w:themeTint="99"/>
      </w:pBdr>
      <w:spacing w:after="1000" w:line="240" w:lineRule="auto"/>
    </w:pPr>
    <w:rPr>
      <w:rFonts w:asciiTheme="majorHAnsi" w:eastAsiaTheme="majorEastAsia" w:hAnsiTheme="majorHAnsi" w:cstheme="majorBidi"/>
      <w:b/>
      <w:bCs/>
      <w:caps/>
      <w:color w:val="DE5823" w:themeColor="accent4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bCs/>
      <w:caps/>
      <w:color w:val="DE5823" w:themeColor="accent4"/>
      <w:sz w:val="68"/>
      <w:szCs w:val="68"/>
    </w:rPr>
  </w:style>
  <w:style w:type="paragraph" w:customStyle="1" w:styleId="Organization">
    <w:name w:val="Organization"/>
    <w:basedOn w:val="Normal"/>
    <w:uiPriority w:val="1"/>
    <w:qFormat/>
    <w:pPr>
      <w:spacing w:before="200" w:line="240" w:lineRule="auto"/>
    </w:pPr>
    <w:rPr>
      <w:caps/>
      <w:sz w:val="66"/>
      <w:szCs w:val="66"/>
    </w:rPr>
  </w:style>
  <w:style w:type="paragraph" w:customStyle="1" w:styleId="SigHeading">
    <w:name w:val="Sig Heading"/>
    <w:basedOn w:val="Normal"/>
    <w:next w:val="Normal"/>
    <w:uiPriority w:val="1"/>
    <w:qFormat/>
    <w:pPr>
      <w:spacing w:before="160" w:after="0"/>
      <w:jc w:val="left"/>
    </w:pPr>
    <w:rPr>
      <w:caps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color w:val="DE5823" w:themeColor="accent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DE5823" w:themeColor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3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\AppData\Roaming\Microsoft\Templates\Team%20Spirit%20award%20certificate%20(editable%20title).dotx" TargetMode="External"/></Relationships>
</file>

<file path=word/theme/theme1.xml><?xml version="1.0" encoding="utf-8"?>
<a:theme xmlns:a="http://schemas.openxmlformats.org/drawingml/2006/main" name="Office Theme">
  <a:themeElements>
    <a:clrScheme name="MVP">
      <a:dk1>
        <a:sysClr val="windowText" lastClr="000000"/>
      </a:dk1>
      <a:lt1>
        <a:sysClr val="window" lastClr="FFFFFF"/>
      </a:lt1>
      <a:dk2>
        <a:srgbClr val="5C4D4D"/>
      </a:dk2>
      <a:lt2>
        <a:srgbClr val="F2F2F2"/>
      </a:lt2>
      <a:accent1>
        <a:srgbClr val="8B0E04"/>
      </a:accent1>
      <a:accent2>
        <a:srgbClr val="2F8440"/>
      </a:accent2>
      <a:accent3>
        <a:srgbClr val="006AB2"/>
      </a:accent3>
      <a:accent4>
        <a:srgbClr val="DE5823"/>
      </a:accent4>
      <a:accent5>
        <a:srgbClr val="653A95"/>
      </a:accent5>
      <a:accent6>
        <a:srgbClr val="F7B239"/>
      </a:accent6>
      <a:hlink>
        <a:srgbClr val="006AB2"/>
      </a:hlink>
      <a:folHlink>
        <a:srgbClr val="653A95"/>
      </a:folHlink>
    </a:clrScheme>
    <a:fontScheme name="Award certificates - T3">
      <a:majorFont>
        <a:latin typeface="Century Gothic"/>
        <a:ea typeface=""/>
        <a:cs typeface=""/>
      </a:majorFont>
      <a:minorFont>
        <a:latin typeface="Plantagenet Cherok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517C9-9418-4F4C-BEB9-4DEE0993CA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FAD3B4-A36A-4F96-AF39-4E1EA7E5D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Team Spirit award certificate (editable title)</Template>
  <TotalTime>66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 Ellis</dc:creator>
  <cp:keywords/>
  <cp:lastModifiedBy>Dominique DU TOIT</cp:lastModifiedBy>
  <cp:revision>10</cp:revision>
  <cp:lastPrinted>2025-04-29T10:30:00Z</cp:lastPrinted>
  <dcterms:created xsi:type="dcterms:W3CDTF">2025-01-15T08:26:00Z</dcterms:created>
  <dcterms:modified xsi:type="dcterms:W3CDTF">2025-06-25T17:37:00Z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TC034566389991</vt:lpwstr>
  </property>
</Properties>
</file>